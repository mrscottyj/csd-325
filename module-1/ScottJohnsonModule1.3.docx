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578CD549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>
        <w:t>1</w:t>
      </w:r>
      <w:r w:rsidR="00D851A1">
        <w:t>.</w:t>
      </w:r>
      <w:r w:rsidR="007273EA">
        <w:t>3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701219BF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7273EA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357DBAB5" w:rsidR="201D26C8" w:rsidRDefault="00FB0520" w:rsidP="002C79E6">
      <w:pPr>
        <w:pStyle w:val="Subtitle"/>
      </w:pPr>
      <w:r>
        <w:t>December</w:t>
      </w:r>
      <w:r w:rsidR="00630EBF">
        <w:t xml:space="preserve"> </w:t>
      </w:r>
      <w:r>
        <w:t>5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7112C3C" w14:textId="77777777" w:rsidR="00123DD7" w:rsidRDefault="00123DD7">
      <w:r>
        <w:br w:type="page"/>
      </w:r>
    </w:p>
    <w:p w14:paraId="154302DB" w14:textId="7BB36527" w:rsidR="0093485A" w:rsidRPr="00123DD7" w:rsidRDefault="007273EA" w:rsidP="009671E0">
      <w:r>
        <w:rPr>
          <w:noProof/>
        </w:rPr>
        <w:lastRenderedPageBreak/>
        <w:drawing>
          <wp:inline distT="0" distB="0" distL="0" distR="0" wp14:anchorId="2C3C7C09" wp14:editId="1A6DD5BB">
            <wp:extent cx="5943600" cy="6162040"/>
            <wp:effectExtent l="0" t="0" r="0" b="0"/>
            <wp:docPr id="1521511757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1757" name="Picture 1" descr="A screenshot of a computer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85A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B088" w14:textId="77777777" w:rsidR="00881A73" w:rsidRDefault="00881A73">
      <w:pPr>
        <w:spacing w:line="240" w:lineRule="auto"/>
      </w:pPr>
      <w:r>
        <w:separator/>
      </w:r>
    </w:p>
    <w:p w14:paraId="3AB237AF" w14:textId="77777777" w:rsidR="00881A73" w:rsidRDefault="00881A73"/>
  </w:endnote>
  <w:endnote w:type="continuationSeparator" w:id="0">
    <w:p w14:paraId="764FAE30" w14:textId="77777777" w:rsidR="00881A73" w:rsidRDefault="00881A73">
      <w:pPr>
        <w:spacing w:line="240" w:lineRule="auto"/>
      </w:pPr>
      <w:r>
        <w:continuationSeparator/>
      </w:r>
    </w:p>
    <w:p w14:paraId="69DA4D7D" w14:textId="77777777" w:rsidR="00881A73" w:rsidRDefault="00881A73"/>
  </w:endnote>
  <w:endnote w:type="continuationNotice" w:id="1">
    <w:p w14:paraId="6237648A" w14:textId="77777777" w:rsidR="00881A73" w:rsidRDefault="00881A7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52AD5" w14:textId="77777777" w:rsidR="00881A73" w:rsidRDefault="00881A73">
      <w:pPr>
        <w:spacing w:line="240" w:lineRule="auto"/>
      </w:pPr>
      <w:r>
        <w:separator/>
      </w:r>
    </w:p>
    <w:p w14:paraId="789926C2" w14:textId="77777777" w:rsidR="00881A73" w:rsidRDefault="00881A73"/>
  </w:footnote>
  <w:footnote w:type="continuationSeparator" w:id="0">
    <w:p w14:paraId="54E3B3E3" w14:textId="77777777" w:rsidR="00881A73" w:rsidRDefault="00881A73">
      <w:pPr>
        <w:spacing w:line="240" w:lineRule="auto"/>
      </w:pPr>
      <w:r>
        <w:continuationSeparator/>
      </w:r>
    </w:p>
    <w:p w14:paraId="3E78E4EE" w14:textId="77777777" w:rsidR="00881A73" w:rsidRDefault="00881A73"/>
  </w:footnote>
  <w:footnote w:type="continuationNotice" w:id="1">
    <w:p w14:paraId="17DD1BAA" w14:textId="77777777" w:rsidR="00881A73" w:rsidRDefault="00881A7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6CC5"/>
    <w:rsid w:val="00116273"/>
    <w:rsid w:val="00123DD7"/>
    <w:rsid w:val="0013648C"/>
    <w:rsid w:val="00136D0C"/>
    <w:rsid w:val="001426E2"/>
    <w:rsid w:val="00153595"/>
    <w:rsid w:val="00180738"/>
    <w:rsid w:val="00182361"/>
    <w:rsid w:val="001829E6"/>
    <w:rsid w:val="002057EB"/>
    <w:rsid w:val="00247D4F"/>
    <w:rsid w:val="00272BC4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22581"/>
    <w:rsid w:val="007273EA"/>
    <w:rsid w:val="007B6E8C"/>
    <w:rsid w:val="007E2CF6"/>
    <w:rsid w:val="007F0973"/>
    <w:rsid w:val="00802318"/>
    <w:rsid w:val="00844EC1"/>
    <w:rsid w:val="00862006"/>
    <w:rsid w:val="0087407D"/>
    <w:rsid w:val="0087486E"/>
    <w:rsid w:val="00881A73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551B"/>
    <w:rsid w:val="00D620FD"/>
    <w:rsid w:val="00D665C0"/>
    <w:rsid w:val="00D75BB7"/>
    <w:rsid w:val="00D851A1"/>
    <w:rsid w:val="00D91044"/>
    <w:rsid w:val="00DC0E48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</Pages>
  <Words>22</Words>
  <Characters>108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2025-12-07T23:51:00Z</dcterms:created>
  <dcterms:modified xsi:type="dcterms:W3CDTF">2025-12-07T23:51:00Z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