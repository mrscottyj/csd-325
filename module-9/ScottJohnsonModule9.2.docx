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4A818112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AE6EFA">
        <w:t>9</w:t>
      </w:r>
      <w:r w:rsidR="00D851A1">
        <w:t>.</w:t>
      </w:r>
      <w:r w:rsidR="00FB052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674FC398" w:rsidR="002C79E6" w:rsidRDefault="00182361" w:rsidP="002C79E6">
      <w:pPr>
        <w:pStyle w:val="Subtitle"/>
      </w:pPr>
      <w:r>
        <w:t>CSD</w:t>
      </w:r>
      <w:r w:rsidR="00D851A1">
        <w:t>3</w:t>
      </w:r>
      <w:r w:rsidR="00FB0520">
        <w:t>25</w:t>
      </w:r>
      <w:r w:rsidR="00630EBF">
        <w:t>:</w:t>
      </w:r>
      <w:r w:rsidR="002C79E6">
        <w:t xml:space="preserve"> </w:t>
      </w:r>
      <w:r w:rsidR="00386904">
        <w:t>Advanced Python</w:t>
      </w:r>
    </w:p>
    <w:p w14:paraId="6649DFC2" w14:textId="1BB6B0A7" w:rsidR="002C79E6" w:rsidRDefault="00EC646B" w:rsidP="002C79E6">
      <w:pPr>
        <w:pStyle w:val="Subtitle"/>
      </w:pPr>
      <w:r>
        <w:t xml:space="preserve">Professor </w:t>
      </w:r>
      <w:r w:rsidR="00FB0520">
        <w:t>Parks</w:t>
      </w:r>
    </w:p>
    <w:p w14:paraId="143BF588" w14:textId="4B7018A5" w:rsidR="00AD500B" w:rsidRDefault="00155F05" w:rsidP="00AD500B">
      <w:pPr>
        <w:pStyle w:val="Subtitle"/>
      </w:pPr>
      <w:r>
        <w:t>February</w:t>
      </w:r>
      <w:r w:rsidR="00630EBF">
        <w:t xml:space="preserve"> </w:t>
      </w:r>
      <w:r w:rsidR="00AD500B">
        <w:t>20</w:t>
      </w:r>
      <w:r w:rsidR="008B265C">
        <w:t>th</w:t>
      </w:r>
      <w:r w:rsidR="00630EBF">
        <w:t>, 202</w:t>
      </w:r>
      <w:r w:rsidR="008B265C">
        <w:t>5</w:t>
      </w:r>
    </w:p>
    <w:p w14:paraId="266E57C5" w14:textId="77777777" w:rsidR="00AD500B" w:rsidRDefault="00AD500B">
      <w:pPr>
        <w:rPr>
          <w:rFonts w:eastAsia="Calibri" w:cs="Calibri"/>
          <w:szCs w:val="22"/>
        </w:rPr>
      </w:pPr>
      <w:r>
        <w:br w:type="page"/>
      </w:r>
    </w:p>
    <w:p w14:paraId="6C531C43" w14:textId="092EC33B" w:rsidR="00AD500B" w:rsidRDefault="00E24C44" w:rsidP="00AD500B">
      <w:pPr>
        <w:pStyle w:val="Subtitle"/>
        <w:jc w:val="left"/>
      </w:pPr>
      <w:r>
        <w:rPr>
          <w:noProof/>
        </w:rPr>
        <w:lastRenderedPageBreak/>
        <w:drawing>
          <wp:inline distT="0" distB="0" distL="0" distR="0" wp14:anchorId="6204746A" wp14:editId="7ACBCA27">
            <wp:extent cx="5943600" cy="2921635"/>
            <wp:effectExtent l="0" t="0" r="0" b="0"/>
            <wp:docPr id="88574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41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0B74" w14:textId="62D681DE" w:rsidR="00E24C44" w:rsidRDefault="00E24C44" w:rsidP="00E24C44">
      <w:r>
        <w:rPr>
          <w:noProof/>
        </w:rPr>
        <w:drawing>
          <wp:inline distT="0" distB="0" distL="0" distR="0" wp14:anchorId="5A411BA1" wp14:editId="16657D25">
            <wp:extent cx="5943600" cy="2815590"/>
            <wp:effectExtent l="0" t="0" r="0" b="3810"/>
            <wp:docPr id="103100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04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6452" w14:textId="20716627" w:rsidR="00E24C44" w:rsidRDefault="00E24C44" w:rsidP="00E24C44">
      <w:r>
        <w:rPr>
          <w:noProof/>
        </w:rPr>
        <w:drawing>
          <wp:inline distT="0" distB="0" distL="0" distR="0" wp14:anchorId="39689B4B" wp14:editId="5745D004">
            <wp:extent cx="5943600" cy="1537335"/>
            <wp:effectExtent l="0" t="0" r="0" b="5715"/>
            <wp:docPr id="3320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73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5CEC" w14:textId="643C0C8B" w:rsidR="00E24C44" w:rsidRDefault="00E24C44" w:rsidP="00E24C44">
      <w:r>
        <w:rPr>
          <w:noProof/>
        </w:rPr>
        <w:lastRenderedPageBreak/>
        <w:drawing>
          <wp:inline distT="0" distB="0" distL="0" distR="0" wp14:anchorId="6EBA1FE9" wp14:editId="461DE72B">
            <wp:extent cx="5943600" cy="3462020"/>
            <wp:effectExtent l="0" t="0" r="0" b="5080"/>
            <wp:docPr id="180015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53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738C" w14:textId="0E5230C3" w:rsidR="00E24C44" w:rsidRDefault="00E24C44" w:rsidP="00E24C44">
      <w:r>
        <w:rPr>
          <w:noProof/>
        </w:rPr>
        <w:drawing>
          <wp:inline distT="0" distB="0" distL="0" distR="0" wp14:anchorId="02255461" wp14:editId="05F90FFD">
            <wp:extent cx="5943600" cy="3251835"/>
            <wp:effectExtent l="0" t="0" r="0" b="5715"/>
            <wp:docPr id="58900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07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4E24" w14:textId="2C774852" w:rsidR="00E24C44" w:rsidRDefault="00AF7C37" w:rsidP="00E24C44">
      <w:r>
        <w:rPr>
          <w:noProof/>
        </w:rPr>
        <w:lastRenderedPageBreak/>
        <w:drawing>
          <wp:inline distT="0" distB="0" distL="0" distR="0" wp14:anchorId="771E3958" wp14:editId="0C66EB95">
            <wp:extent cx="5943600" cy="2997835"/>
            <wp:effectExtent l="0" t="0" r="0" b="0"/>
            <wp:docPr id="3166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3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256B" w14:textId="5A7455E5" w:rsidR="00AF7C37" w:rsidRDefault="00AF7C37" w:rsidP="00E24C44">
      <w:r>
        <w:rPr>
          <w:noProof/>
        </w:rPr>
        <w:drawing>
          <wp:inline distT="0" distB="0" distL="0" distR="0" wp14:anchorId="3C101326" wp14:editId="68E9F1E6">
            <wp:extent cx="5943600" cy="3320415"/>
            <wp:effectExtent l="0" t="0" r="0" b="0"/>
            <wp:docPr id="78048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80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1C07" w14:textId="4346A14B" w:rsidR="00AF7C37" w:rsidRDefault="00AF7C37" w:rsidP="00E24C44">
      <w:r>
        <w:rPr>
          <w:noProof/>
        </w:rPr>
        <w:lastRenderedPageBreak/>
        <w:drawing>
          <wp:inline distT="0" distB="0" distL="0" distR="0" wp14:anchorId="07A6A326" wp14:editId="34892AA6">
            <wp:extent cx="5943600" cy="3488055"/>
            <wp:effectExtent l="0" t="0" r="0" b="0"/>
            <wp:docPr id="201783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36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EB2E" w14:textId="0D8F51FD" w:rsidR="00AF7C37" w:rsidRDefault="00AF7C37" w:rsidP="00E24C44">
      <w:r>
        <w:rPr>
          <w:noProof/>
        </w:rPr>
        <w:drawing>
          <wp:inline distT="0" distB="0" distL="0" distR="0" wp14:anchorId="4E490717" wp14:editId="619D4DC4">
            <wp:extent cx="5943600" cy="3446145"/>
            <wp:effectExtent l="0" t="0" r="0" b="1905"/>
            <wp:docPr id="34594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41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C918" w14:textId="696A5D23" w:rsidR="00AF7C37" w:rsidRPr="00E24C44" w:rsidRDefault="00AF7C37" w:rsidP="00E24C44">
      <w:r>
        <w:rPr>
          <w:noProof/>
        </w:rPr>
        <w:lastRenderedPageBreak/>
        <w:drawing>
          <wp:inline distT="0" distB="0" distL="0" distR="0" wp14:anchorId="3083EE25" wp14:editId="11972A7A">
            <wp:extent cx="5943600" cy="3469640"/>
            <wp:effectExtent l="0" t="0" r="0" b="0"/>
            <wp:docPr id="131039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4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C37" w:rsidRPr="00E24C44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6CA72" w14:textId="77777777" w:rsidR="00FF5860" w:rsidRDefault="00FF5860">
      <w:pPr>
        <w:spacing w:line="240" w:lineRule="auto"/>
      </w:pPr>
      <w:r>
        <w:separator/>
      </w:r>
    </w:p>
    <w:p w14:paraId="6141573F" w14:textId="77777777" w:rsidR="00FF5860" w:rsidRDefault="00FF5860"/>
  </w:endnote>
  <w:endnote w:type="continuationSeparator" w:id="0">
    <w:p w14:paraId="459A6D29" w14:textId="77777777" w:rsidR="00FF5860" w:rsidRDefault="00FF5860">
      <w:pPr>
        <w:spacing w:line="240" w:lineRule="auto"/>
      </w:pPr>
      <w:r>
        <w:continuationSeparator/>
      </w:r>
    </w:p>
    <w:p w14:paraId="505AAA17" w14:textId="77777777" w:rsidR="00FF5860" w:rsidRDefault="00FF5860"/>
  </w:endnote>
  <w:endnote w:type="continuationNotice" w:id="1">
    <w:p w14:paraId="39A2D2B2" w14:textId="77777777" w:rsidR="00FF5860" w:rsidRDefault="00FF586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F40D" w14:textId="77777777" w:rsidR="00FF5860" w:rsidRDefault="00FF5860">
      <w:pPr>
        <w:spacing w:line="240" w:lineRule="auto"/>
      </w:pPr>
      <w:r>
        <w:separator/>
      </w:r>
    </w:p>
    <w:p w14:paraId="5E326792" w14:textId="77777777" w:rsidR="00FF5860" w:rsidRDefault="00FF5860"/>
  </w:footnote>
  <w:footnote w:type="continuationSeparator" w:id="0">
    <w:p w14:paraId="22F79B0F" w14:textId="77777777" w:rsidR="00FF5860" w:rsidRDefault="00FF5860">
      <w:pPr>
        <w:spacing w:line="240" w:lineRule="auto"/>
      </w:pPr>
      <w:r>
        <w:continuationSeparator/>
      </w:r>
    </w:p>
    <w:p w14:paraId="10045615" w14:textId="77777777" w:rsidR="00FF5860" w:rsidRDefault="00FF5860"/>
  </w:footnote>
  <w:footnote w:type="continuationNotice" w:id="1">
    <w:p w14:paraId="3EA88D8B" w14:textId="77777777" w:rsidR="00FF5860" w:rsidRDefault="00FF586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2057EB"/>
    <w:rsid w:val="00247D4F"/>
    <w:rsid w:val="0028014A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86904"/>
    <w:rsid w:val="003C38ED"/>
    <w:rsid w:val="003C5D52"/>
    <w:rsid w:val="00466597"/>
    <w:rsid w:val="0049417C"/>
    <w:rsid w:val="0050737A"/>
    <w:rsid w:val="005076F0"/>
    <w:rsid w:val="00562889"/>
    <w:rsid w:val="005A1681"/>
    <w:rsid w:val="005C199E"/>
    <w:rsid w:val="0060127C"/>
    <w:rsid w:val="0060548B"/>
    <w:rsid w:val="0061471C"/>
    <w:rsid w:val="00630EBF"/>
    <w:rsid w:val="00643688"/>
    <w:rsid w:val="00664C1A"/>
    <w:rsid w:val="0068410C"/>
    <w:rsid w:val="00685346"/>
    <w:rsid w:val="006B38E4"/>
    <w:rsid w:val="006C399E"/>
    <w:rsid w:val="0070322E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E015B"/>
    <w:rsid w:val="008E333F"/>
    <w:rsid w:val="008F4044"/>
    <w:rsid w:val="00906EF3"/>
    <w:rsid w:val="0091312F"/>
    <w:rsid w:val="00933219"/>
    <w:rsid w:val="0093485A"/>
    <w:rsid w:val="0093760E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A32"/>
    <w:rsid w:val="00AE6EFA"/>
    <w:rsid w:val="00AF7C37"/>
    <w:rsid w:val="00B162C7"/>
    <w:rsid w:val="00B42FD6"/>
    <w:rsid w:val="00B459AA"/>
    <w:rsid w:val="00B71976"/>
    <w:rsid w:val="00B80F07"/>
    <w:rsid w:val="00B863FB"/>
    <w:rsid w:val="00B86440"/>
    <w:rsid w:val="00BA4013"/>
    <w:rsid w:val="00BB0F73"/>
    <w:rsid w:val="00BB2230"/>
    <w:rsid w:val="00BB2D6F"/>
    <w:rsid w:val="00BC5F44"/>
    <w:rsid w:val="00BE05DB"/>
    <w:rsid w:val="00BF23DF"/>
    <w:rsid w:val="00C00F8F"/>
    <w:rsid w:val="00C01D21"/>
    <w:rsid w:val="00C03068"/>
    <w:rsid w:val="00C11D6E"/>
    <w:rsid w:val="00C31FEF"/>
    <w:rsid w:val="00C5443E"/>
    <w:rsid w:val="00C933D4"/>
    <w:rsid w:val="00CA39A9"/>
    <w:rsid w:val="00CE1771"/>
    <w:rsid w:val="00CE661B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C0E48"/>
    <w:rsid w:val="00DD7A79"/>
    <w:rsid w:val="00E1704D"/>
    <w:rsid w:val="00E24C44"/>
    <w:rsid w:val="00E31F35"/>
    <w:rsid w:val="00E33482"/>
    <w:rsid w:val="00E41175"/>
    <w:rsid w:val="00E51C40"/>
    <w:rsid w:val="00E67454"/>
    <w:rsid w:val="00E96400"/>
    <w:rsid w:val="00EB7CFC"/>
    <w:rsid w:val="00EC289F"/>
    <w:rsid w:val="00EC646B"/>
    <w:rsid w:val="00EF55C5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22</TotalTime>
  <Pages>6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2026-02-21T03:47:00Z</dcterms:created>
  <dcterms:modified xsi:type="dcterms:W3CDTF">2026-02-21T04:08:00Z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