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B1A51" w14:textId="77777777" w:rsidR="002C79E6" w:rsidRDefault="002C79E6" w:rsidP="002C79E6"/>
    <w:p w14:paraId="151D7F9A" w14:textId="77777777" w:rsidR="002C79E6" w:rsidRDefault="002C79E6" w:rsidP="002C79E6"/>
    <w:p w14:paraId="27B4F92F" w14:textId="77777777" w:rsidR="002C79E6" w:rsidRDefault="002C79E6" w:rsidP="002C79E6"/>
    <w:p w14:paraId="64C8496D" w14:textId="77777777" w:rsidR="002C79E6" w:rsidRDefault="002C79E6" w:rsidP="002C79E6"/>
    <w:p w14:paraId="72B5D421" w14:textId="77777777" w:rsidR="002C79E6" w:rsidRDefault="002C79E6" w:rsidP="002C79E6"/>
    <w:p w14:paraId="4497E7A8" w14:textId="2EF21ADA" w:rsidR="6A36C4BF" w:rsidRPr="00B863FB" w:rsidRDefault="00182361" w:rsidP="00B863FB">
      <w:pPr>
        <w:pStyle w:val="Title"/>
      </w:pPr>
      <w:r>
        <w:t>Module</w:t>
      </w:r>
      <w:r w:rsidR="00630EBF">
        <w:t xml:space="preserve"> </w:t>
      </w:r>
      <w:r w:rsidR="00DB2B83">
        <w:t>10</w:t>
      </w:r>
      <w:r w:rsidR="00D851A1">
        <w:t>.</w:t>
      </w:r>
      <w:r w:rsidR="00FB0520">
        <w:t>2</w:t>
      </w:r>
      <w:r w:rsidR="00B80F07">
        <w:t xml:space="preserve"> </w:t>
      </w:r>
      <w:r w:rsidR="0013648C">
        <w:t>Assignment</w:t>
      </w:r>
    </w:p>
    <w:p w14:paraId="129EE0A4" w14:textId="2220628E" w:rsidR="201D26C8" w:rsidRDefault="201D26C8" w:rsidP="002C79E6">
      <w:pPr>
        <w:pStyle w:val="Subtitle"/>
      </w:pPr>
    </w:p>
    <w:p w14:paraId="741CA76D" w14:textId="4A7C5B31" w:rsidR="00A417C1" w:rsidRDefault="00630EBF" w:rsidP="002C79E6">
      <w:pPr>
        <w:pStyle w:val="Subtitle"/>
      </w:pPr>
      <w:r>
        <w:t>Scott Johnson</w:t>
      </w:r>
    </w:p>
    <w:p w14:paraId="0A4FF51D" w14:textId="0B6A4479" w:rsidR="002C79E6" w:rsidRDefault="00630EBF" w:rsidP="002C79E6">
      <w:pPr>
        <w:pStyle w:val="Subtitle"/>
      </w:pPr>
      <w:r>
        <w:t>Bellevue University</w:t>
      </w:r>
    </w:p>
    <w:p w14:paraId="387B1E65" w14:textId="674FC398" w:rsidR="002C79E6" w:rsidRDefault="00182361" w:rsidP="002C79E6">
      <w:pPr>
        <w:pStyle w:val="Subtitle"/>
      </w:pPr>
      <w:r>
        <w:t>CSD</w:t>
      </w:r>
      <w:r w:rsidR="00D851A1">
        <w:t>3</w:t>
      </w:r>
      <w:r w:rsidR="00FB0520">
        <w:t>25</w:t>
      </w:r>
      <w:r w:rsidR="00630EBF">
        <w:t>:</w:t>
      </w:r>
      <w:r w:rsidR="002C79E6">
        <w:t xml:space="preserve"> </w:t>
      </w:r>
      <w:r w:rsidR="00386904">
        <w:t>Advanced Python</w:t>
      </w:r>
    </w:p>
    <w:p w14:paraId="6649DFC2" w14:textId="1BB6B0A7" w:rsidR="002C79E6" w:rsidRDefault="00EC646B" w:rsidP="002C79E6">
      <w:pPr>
        <w:pStyle w:val="Subtitle"/>
      </w:pPr>
      <w:r>
        <w:t xml:space="preserve">Professor </w:t>
      </w:r>
      <w:r w:rsidR="00FB0520">
        <w:t>Parks</w:t>
      </w:r>
    </w:p>
    <w:p w14:paraId="143BF588" w14:textId="37599716" w:rsidR="00AD500B" w:rsidRDefault="00155F05" w:rsidP="00AD500B">
      <w:pPr>
        <w:pStyle w:val="Subtitle"/>
      </w:pPr>
      <w:r>
        <w:t>February</w:t>
      </w:r>
      <w:r w:rsidR="00630EBF">
        <w:t xml:space="preserve"> </w:t>
      </w:r>
      <w:r w:rsidR="00AD500B">
        <w:t>2</w:t>
      </w:r>
      <w:r w:rsidR="00DB2B83">
        <w:t>6</w:t>
      </w:r>
      <w:r w:rsidR="008B265C">
        <w:t>th</w:t>
      </w:r>
      <w:r w:rsidR="00630EBF">
        <w:t>, 202</w:t>
      </w:r>
      <w:r w:rsidR="008B265C">
        <w:t>5</w:t>
      </w:r>
    </w:p>
    <w:p w14:paraId="7957C918" w14:textId="1BF176A8" w:rsidR="00AF7C37" w:rsidRDefault="00AF7C37" w:rsidP="00DB2B83">
      <w:pPr>
        <w:ind w:firstLine="0"/>
      </w:pPr>
    </w:p>
    <w:p w14:paraId="560FD050" w14:textId="77777777" w:rsidR="00DB2B83" w:rsidRDefault="00DB2B83" w:rsidP="00DB2B83">
      <w:pPr>
        <w:ind w:firstLine="0"/>
      </w:pPr>
    </w:p>
    <w:p w14:paraId="1107C833" w14:textId="77777777" w:rsidR="00DB2B83" w:rsidRDefault="00DB2B83" w:rsidP="00DB2B83">
      <w:pPr>
        <w:ind w:firstLine="0"/>
      </w:pPr>
    </w:p>
    <w:p w14:paraId="4B1A057C" w14:textId="77777777" w:rsidR="00DB2B83" w:rsidRDefault="00DB2B83" w:rsidP="00DB2B83">
      <w:pPr>
        <w:ind w:firstLine="0"/>
      </w:pPr>
    </w:p>
    <w:p w14:paraId="08FE2E47" w14:textId="77777777" w:rsidR="00DB2B83" w:rsidRDefault="00DB2B83" w:rsidP="00DB2B83">
      <w:pPr>
        <w:ind w:firstLine="0"/>
      </w:pPr>
    </w:p>
    <w:p w14:paraId="72D02410" w14:textId="77777777" w:rsidR="00DB2B83" w:rsidRDefault="00DB2B83" w:rsidP="00DB2B83">
      <w:pPr>
        <w:ind w:firstLine="0"/>
      </w:pPr>
    </w:p>
    <w:p w14:paraId="6456C25F" w14:textId="77777777" w:rsidR="00DB2B83" w:rsidRDefault="00DB2B83" w:rsidP="00DB2B83">
      <w:pPr>
        <w:ind w:firstLine="0"/>
      </w:pPr>
    </w:p>
    <w:p w14:paraId="0F3C9F76" w14:textId="77777777" w:rsidR="00DB2B83" w:rsidRDefault="00DB2B83" w:rsidP="00DB2B83">
      <w:pPr>
        <w:ind w:firstLine="0"/>
      </w:pPr>
    </w:p>
    <w:p w14:paraId="527D1DB0" w14:textId="77777777" w:rsidR="00DB2B83" w:rsidRDefault="00DB2B83" w:rsidP="00DB2B83">
      <w:pPr>
        <w:ind w:firstLine="0"/>
      </w:pPr>
    </w:p>
    <w:p w14:paraId="13E3772C" w14:textId="77777777" w:rsidR="00DB2B83" w:rsidRDefault="00DB2B83" w:rsidP="00DB2B83">
      <w:pPr>
        <w:ind w:firstLine="0"/>
      </w:pPr>
    </w:p>
    <w:p w14:paraId="22577E52" w14:textId="77777777" w:rsidR="00DB2B83" w:rsidRDefault="00DB2B83" w:rsidP="00DB2B83">
      <w:pPr>
        <w:ind w:firstLine="0"/>
      </w:pPr>
    </w:p>
    <w:p w14:paraId="2FCC368B" w14:textId="6AF23B11" w:rsidR="00DB2B83" w:rsidRDefault="00DB2B83" w:rsidP="00DB2B83">
      <w:pPr>
        <w:ind w:firstLine="0"/>
      </w:pPr>
    </w:p>
    <w:p w14:paraId="0D51D7B7" w14:textId="283B0352" w:rsidR="00DB2B83" w:rsidRDefault="00DB2B83" w:rsidP="00DB2B83">
      <w:pPr>
        <w:ind w:firstLine="0"/>
        <w:rPr>
          <w:rFonts w:eastAsia="Calibri" w:cs="Calibri"/>
          <w:szCs w:val="22"/>
        </w:rPr>
      </w:pPr>
      <w:r>
        <w:rPr>
          <w:noProof/>
        </w:rPr>
        <w:lastRenderedPageBreak/>
        <w:drawing>
          <wp:inline distT="0" distB="0" distL="0" distR="0" wp14:anchorId="7AFB1E27" wp14:editId="0EC0B54F">
            <wp:extent cx="5498465" cy="8229600"/>
            <wp:effectExtent l="0" t="0" r="6985" b="0"/>
            <wp:docPr id="192328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828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84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6B07F" w14:textId="359359C5" w:rsidR="00DB2B83" w:rsidRPr="00DB2B83" w:rsidRDefault="00DB2B83" w:rsidP="00DB2B83">
      <w:pPr>
        <w:ind w:firstLine="0"/>
        <w:rPr>
          <w:rFonts w:eastAsia="Calibri" w:cs="Calibri"/>
          <w:szCs w:val="22"/>
        </w:rPr>
      </w:pPr>
      <w:r>
        <w:rPr>
          <w:noProof/>
        </w:rPr>
        <w:lastRenderedPageBreak/>
        <w:drawing>
          <wp:inline distT="0" distB="0" distL="0" distR="0" wp14:anchorId="70E7ACC3" wp14:editId="02DB98A6">
            <wp:extent cx="5498465" cy="8229600"/>
            <wp:effectExtent l="0" t="0" r="6985" b="0"/>
            <wp:docPr id="11850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51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84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2B83" w:rsidRPr="00DB2B83" w:rsidSect="009D61CD"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8021D" w14:textId="77777777" w:rsidR="002409F0" w:rsidRDefault="002409F0">
      <w:pPr>
        <w:spacing w:line="240" w:lineRule="auto"/>
      </w:pPr>
      <w:r>
        <w:separator/>
      </w:r>
    </w:p>
    <w:p w14:paraId="2405E75B" w14:textId="77777777" w:rsidR="002409F0" w:rsidRDefault="002409F0"/>
  </w:endnote>
  <w:endnote w:type="continuationSeparator" w:id="0">
    <w:p w14:paraId="5D304D93" w14:textId="77777777" w:rsidR="002409F0" w:rsidRDefault="002409F0">
      <w:pPr>
        <w:spacing w:line="240" w:lineRule="auto"/>
      </w:pPr>
      <w:r>
        <w:continuationSeparator/>
      </w:r>
    </w:p>
    <w:p w14:paraId="211CDBE4" w14:textId="77777777" w:rsidR="002409F0" w:rsidRDefault="002409F0"/>
  </w:endnote>
  <w:endnote w:type="continuationNotice" w:id="1">
    <w:p w14:paraId="26EAC726" w14:textId="77777777" w:rsidR="002409F0" w:rsidRDefault="002409F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75893" w14:textId="77777777" w:rsidR="002409F0" w:rsidRDefault="002409F0">
      <w:pPr>
        <w:spacing w:line="240" w:lineRule="auto"/>
      </w:pPr>
      <w:r>
        <w:separator/>
      </w:r>
    </w:p>
    <w:p w14:paraId="1C2DE934" w14:textId="77777777" w:rsidR="002409F0" w:rsidRDefault="002409F0"/>
  </w:footnote>
  <w:footnote w:type="continuationSeparator" w:id="0">
    <w:p w14:paraId="5B0EFF43" w14:textId="77777777" w:rsidR="002409F0" w:rsidRDefault="002409F0">
      <w:pPr>
        <w:spacing w:line="240" w:lineRule="auto"/>
      </w:pPr>
      <w:r>
        <w:continuationSeparator/>
      </w:r>
    </w:p>
    <w:p w14:paraId="6963A500" w14:textId="77777777" w:rsidR="002409F0" w:rsidRDefault="002409F0"/>
  </w:footnote>
  <w:footnote w:type="continuationNotice" w:id="1">
    <w:p w14:paraId="4291467A" w14:textId="77777777" w:rsidR="002409F0" w:rsidRDefault="002409F0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EBF"/>
    <w:rsid w:val="00023AFE"/>
    <w:rsid w:val="0007788C"/>
    <w:rsid w:val="000A0E9C"/>
    <w:rsid w:val="000A1026"/>
    <w:rsid w:val="000A3D9B"/>
    <w:rsid w:val="000D3E93"/>
    <w:rsid w:val="000D4642"/>
    <w:rsid w:val="000D539D"/>
    <w:rsid w:val="000F3CE5"/>
    <w:rsid w:val="000F6CC5"/>
    <w:rsid w:val="00116273"/>
    <w:rsid w:val="00123DD7"/>
    <w:rsid w:val="0013648C"/>
    <w:rsid w:val="00136D0C"/>
    <w:rsid w:val="001426E2"/>
    <w:rsid w:val="00153595"/>
    <w:rsid w:val="00155F05"/>
    <w:rsid w:val="00157830"/>
    <w:rsid w:val="00180738"/>
    <w:rsid w:val="00182361"/>
    <w:rsid w:val="001829E6"/>
    <w:rsid w:val="002057EB"/>
    <w:rsid w:val="002337C6"/>
    <w:rsid w:val="002409F0"/>
    <w:rsid w:val="00247D4F"/>
    <w:rsid w:val="0028014A"/>
    <w:rsid w:val="00296538"/>
    <w:rsid w:val="002973B4"/>
    <w:rsid w:val="002C6DB7"/>
    <w:rsid w:val="002C79E6"/>
    <w:rsid w:val="002D7679"/>
    <w:rsid w:val="002E5B9D"/>
    <w:rsid w:val="002F3AE9"/>
    <w:rsid w:val="00301E53"/>
    <w:rsid w:val="003116F6"/>
    <w:rsid w:val="003201F7"/>
    <w:rsid w:val="00370B00"/>
    <w:rsid w:val="003804CC"/>
    <w:rsid w:val="00386904"/>
    <w:rsid w:val="003C38ED"/>
    <w:rsid w:val="003C5D52"/>
    <w:rsid w:val="00466597"/>
    <w:rsid w:val="0049417C"/>
    <w:rsid w:val="0050737A"/>
    <w:rsid w:val="005076F0"/>
    <w:rsid w:val="00562889"/>
    <w:rsid w:val="005A1681"/>
    <w:rsid w:val="005C199E"/>
    <w:rsid w:val="0060127C"/>
    <w:rsid w:val="0060548B"/>
    <w:rsid w:val="0061471C"/>
    <w:rsid w:val="00630EBF"/>
    <w:rsid w:val="00643688"/>
    <w:rsid w:val="00664C1A"/>
    <w:rsid w:val="0068410C"/>
    <w:rsid w:val="00685346"/>
    <w:rsid w:val="006B38E4"/>
    <w:rsid w:val="006C399E"/>
    <w:rsid w:val="0070322E"/>
    <w:rsid w:val="007B6E8C"/>
    <w:rsid w:val="007E2CF6"/>
    <w:rsid w:val="007F0973"/>
    <w:rsid w:val="00802318"/>
    <w:rsid w:val="00844EC1"/>
    <w:rsid w:val="00862006"/>
    <w:rsid w:val="00873103"/>
    <w:rsid w:val="0087407D"/>
    <w:rsid w:val="00874288"/>
    <w:rsid w:val="0087486E"/>
    <w:rsid w:val="008909C9"/>
    <w:rsid w:val="008B265C"/>
    <w:rsid w:val="008C53C8"/>
    <w:rsid w:val="008E015B"/>
    <w:rsid w:val="008E333F"/>
    <w:rsid w:val="008F4044"/>
    <w:rsid w:val="00906EF3"/>
    <w:rsid w:val="0091312F"/>
    <w:rsid w:val="00933219"/>
    <w:rsid w:val="0093485A"/>
    <w:rsid w:val="0093760E"/>
    <w:rsid w:val="009671E0"/>
    <w:rsid w:val="0097599A"/>
    <w:rsid w:val="009A0826"/>
    <w:rsid w:val="009C7182"/>
    <w:rsid w:val="009D186D"/>
    <w:rsid w:val="009D61CD"/>
    <w:rsid w:val="00A13321"/>
    <w:rsid w:val="00A20BB7"/>
    <w:rsid w:val="00A32656"/>
    <w:rsid w:val="00A37379"/>
    <w:rsid w:val="00A417C1"/>
    <w:rsid w:val="00A57C8B"/>
    <w:rsid w:val="00A934C4"/>
    <w:rsid w:val="00A9460B"/>
    <w:rsid w:val="00AB32BB"/>
    <w:rsid w:val="00AC50F8"/>
    <w:rsid w:val="00AD500B"/>
    <w:rsid w:val="00AE0911"/>
    <w:rsid w:val="00AE5A32"/>
    <w:rsid w:val="00AE6EFA"/>
    <w:rsid w:val="00AF7C37"/>
    <w:rsid w:val="00B162C7"/>
    <w:rsid w:val="00B42FD6"/>
    <w:rsid w:val="00B459AA"/>
    <w:rsid w:val="00B71976"/>
    <w:rsid w:val="00B80F07"/>
    <w:rsid w:val="00B863FB"/>
    <w:rsid w:val="00B86440"/>
    <w:rsid w:val="00BA4013"/>
    <w:rsid w:val="00BB0F73"/>
    <w:rsid w:val="00BB2230"/>
    <w:rsid w:val="00BB2D6F"/>
    <w:rsid w:val="00BC5F44"/>
    <w:rsid w:val="00BE05DB"/>
    <w:rsid w:val="00BF23DF"/>
    <w:rsid w:val="00C00F8F"/>
    <w:rsid w:val="00C01D21"/>
    <w:rsid w:val="00C03068"/>
    <w:rsid w:val="00C11D6E"/>
    <w:rsid w:val="00C31FEF"/>
    <w:rsid w:val="00C5443E"/>
    <w:rsid w:val="00C933D4"/>
    <w:rsid w:val="00CA39A9"/>
    <w:rsid w:val="00CE1771"/>
    <w:rsid w:val="00CE661B"/>
    <w:rsid w:val="00D06147"/>
    <w:rsid w:val="00D06390"/>
    <w:rsid w:val="00D230FF"/>
    <w:rsid w:val="00D27DD6"/>
    <w:rsid w:val="00D4131A"/>
    <w:rsid w:val="00D4551B"/>
    <w:rsid w:val="00D620FD"/>
    <w:rsid w:val="00D621B1"/>
    <w:rsid w:val="00D626FD"/>
    <w:rsid w:val="00D665C0"/>
    <w:rsid w:val="00D75BB7"/>
    <w:rsid w:val="00D851A1"/>
    <w:rsid w:val="00D91044"/>
    <w:rsid w:val="00DB2B83"/>
    <w:rsid w:val="00DC0E48"/>
    <w:rsid w:val="00DD7A79"/>
    <w:rsid w:val="00E1704D"/>
    <w:rsid w:val="00E24C44"/>
    <w:rsid w:val="00E31F35"/>
    <w:rsid w:val="00E33482"/>
    <w:rsid w:val="00E41175"/>
    <w:rsid w:val="00E51C40"/>
    <w:rsid w:val="00E67454"/>
    <w:rsid w:val="00E96400"/>
    <w:rsid w:val="00EB7CFC"/>
    <w:rsid w:val="00EC289F"/>
    <w:rsid w:val="00EC646B"/>
    <w:rsid w:val="00EF55C5"/>
    <w:rsid w:val="00F6242A"/>
    <w:rsid w:val="00F720BB"/>
    <w:rsid w:val="00FA0459"/>
    <w:rsid w:val="00FB0520"/>
    <w:rsid w:val="00FD0666"/>
    <w:rsid w:val="00FD3CF9"/>
    <w:rsid w:val="00FE14A6"/>
    <w:rsid w:val="00FE623A"/>
    <w:rsid w:val="00FF55EC"/>
    <w:rsid w:val="00FF5860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A85ECA"/>
  <w15:chartTrackingRefBased/>
  <w15:docId w15:val="{645EAFBB-171E-49F3-B6D1-4580D8DD9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  <w:style w:type="paragraph" w:customStyle="1" w:styleId="whitespace-pre-wrap">
    <w:name w:val="whitespace-pre-wrap"/>
    <w:basedOn w:val="Normal"/>
    <w:rsid w:val="00FA0459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color w:val="auto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9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6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7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cott\AppData\Roaming\Microsoft\Templates\Student%20APA%20Style%20paper%207th%20edition.dot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2" ma:contentTypeDescription="Create a new document." ma:contentTypeScope="" ma:versionID="7b5ad2d505932e21f735af4411b66dd0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7165f3cf63d8d9643be589da26925c10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_activity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Props1.xml><?xml version="1.0" encoding="utf-8"?>
<ds:datastoreItem xmlns:ds="http://schemas.openxmlformats.org/officeDocument/2006/customXml" ds:itemID="{CBD30065-A374-4EC8-A41F-89AEF38847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0AD31F-140F-44B6-8055-C36967536D6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docMetadata/LabelInfo.xml><?xml version="1.0" encoding="utf-8"?>
<clbl:labelList xmlns:clbl="http://schemas.microsoft.com/office/2020/mipLabelMetadata">
  <clbl:label id="{26feded2-a083-4777-8052-06ad5ef53556}" enabled="0" method="" siteId="{26feded2-a083-4777-8052-06ad5ef5355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</Template>
  <TotalTime>6</TotalTime>
  <Pages>3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Johnson</dc:creator>
  <cp:keywords/>
  <dc:description/>
  <cp:lastModifiedBy>Rileigh</cp:lastModifiedBy>
  <cp:revision>3</cp:revision>
  <dcterms:created xsi:type="dcterms:W3CDTF">2026-03-02T04:11:00Z</dcterms:created>
  <dcterms:modified xsi:type="dcterms:W3CDTF">2026-03-02T04:17:00Z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</Properties>
</file>