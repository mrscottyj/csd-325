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7FECC0E2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386904">
        <w:t>8</w:t>
      </w:r>
      <w:r w:rsidR="00D851A1">
        <w:t>.</w:t>
      </w:r>
      <w:r w:rsidR="00FB052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674FC398" w:rsidR="002C79E6" w:rsidRDefault="00182361" w:rsidP="002C79E6">
      <w:pPr>
        <w:pStyle w:val="Subtitle"/>
      </w:pPr>
      <w:r>
        <w:t>CSD</w:t>
      </w:r>
      <w:r w:rsidR="00D851A1">
        <w:t>3</w:t>
      </w:r>
      <w:r w:rsidR="00FB0520">
        <w:t>25</w:t>
      </w:r>
      <w:r w:rsidR="00630EBF">
        <w:t>:</w:t>
      </w:r>
      <w:r w:rsidR="002C79E6">
        <w:t xml:space="preserve"> </w:t>
      </w:r>
      <w:r w:rsidR="00386904">
        <w:t>Advanced Python</w:t>
      </w:r>
    </w:p>
    <w:p w14:paraId="6649DFC2" w14:textId="1BB6B0A7" w:rsidR="002C79E6" w:rsidRDefault="00EC646B" w:rsidP="002C79E6">
      <w:pPr>
        <w:pStyle w:val="Subtitle"/>
      </w:pPr>
      <w:r>
        <w:t xml:space="preserve">Professor </w:t>
      </w:r>
      <w:r w:rsidR="00FB0520">
        <w:t>Parks</w:t>
      </w:r>
    </w:p>
    <w:p w14:paraId="3B19F1DD" w14:textId="2A87A8C4" w:rsidR="201D26C8" w:rsidRDefault="00155F05" w:rsidP="002C79E6">
      <w:pPr>
        <w:pStyle w:val="Subtitle"/>
      </w:pPr>
      <w:r>
        <w:t>February</w:t>
      </w:r>
      <w:r w:rsidR="00630EBF">
        <w:t xml:space="preserve"> </w:t>
      </w:r>
      <w:r w:rsidR="00386904">
        <w:t>14</w:t>
      </w:r>
      <w:r w:rsidR="008B265C">
        <w:t>th</w:t>
      </w:r>
      <w:r w:rsidR="00630EBF">
        <w:t>, 202</w:t>
      </w:r>
      <w:r w:rsidR="008B265C">
        <w:t>5</w:t>
      </w:r>
    </w:p>
    <w:p w14:paraId="6D6083B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AA950C1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C8BD7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0F00C9C" w14:textId="77777777" w:rsidR="201D26C8" w:rsidRDefault="201D26C8" w:rsidP="00123DD7">
      <w:pPr>
        <w:pStyle w:val="Title2"/>
        <w:jc w:val="left"/>
        <w:rPr>
          <w:rFonts w:ascii="Calibri" w:eastAsia="Calibri" w:hAnsi="Calibri" w:cs="Calibri"/>
          <w:szCs w:val="22"/>
        </w:rPr>
      </w:pPr>
    </w:p>
    <w:p w14:paraId="54209CC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DE8370F" w14:textId="6AA1FE38" w:rsidR="00A9460B" w:rsidRDefault="00123DD7" w:rsidP="00386904">
      <w:r>
        <w:br w:type="page"/>
      </w:r>
    </w:p>
    <w:p w14:paraId="154302DB" w14:textId="5198B699" w:rsidR="0093485A" w:rsidRDefault="00386904" w:rsidP="00386904">
      <w:pPr>
        <w:jc w:val="center"/>
      </w:pPr>
      <w:r>
        <w:rPr>
          <w:noProof/>
        </w:rPr>
        <w:lastRenderedPageBreak/>
        <w:drawing>
          <wp:inline distT="0" distB="0" distL="0" distR="0" wp14:anchorId="2BBB82A7" wp14:editId="5043C2F6">
            <wp:extent cx="1219200" cy="8229600"/>
            <wp:effectExtent l="0" t="0" r="0" b="0"/>
            <wp:docPr id="8062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DFEE" w14:textId="4DFB776A" w:rsidR="00157830" w:rsidRDefault="00386904" w:rsidP="00386904">
      <w:pPr>
        <w:jc w:val="both"/>
      </w:pPr>
      <w:r>
        <w:rPr>
          <w:noProof/>
        </w:rPr>
        <w:lastRenderedPageBreak/>
        <w:drawing>
          <wp:inline distT="0" distB="0" distL="0" distR="0" wp14:anchorId="4320F88C" wp14:editId="5950D31B">
            <wp:extent cx="5943600" cy="2276475"/>
            <wp:effectExtent l="0" t="0" r="0" b="9525"/>
            <wp:docPr id="110976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61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5CB7" w14:textId="3DEF0359" w:rsidR="00D4131A" w:rsidRDefault="00D4131A" w:rsidP="009671E0">
      <w:pPr>
        <w:rPr>
          <w:noProof/>
        </w:rPr>
      </w:pPr>
    </w:p>
    <w:p w14:paraId="07D8662E" w14:textId="5EB93F77" w:rsidR="00873103" w:rsidRDefault="00873103" w:rsidP="00873103">
      <w:r>
        <w:t xml:space="preserve">The dialog box saying the file was </w:t>
      </w:r>
      <w:proofErr w:type="gramStart"/>
      <w:r>
        <w:t>change</w:t>
      </w:r>
      <w:proofErr w:type="gramEnd"/>
      <w:r>
        <w:t xml:space="preserve"> did not populate. However. The file was updated successfully. Not sure why the dialog box didn’t show up.</w:t>
      </w:r>
    </w:p>
    <w:p w14:paraId="26A33408" w14:textId="77777777" w:rsidR="00873103" w:rsidRDefault="00873103" w:rsidP="00873103"/>
    <w:p w14:paraId="3DD07FF2" w14:textId="77777777" w:rsidR="00873103" w:rsidRPr="00873103" w:rsidRDefault="00873103" w:rsidP="00873103">
      <w:r w:rsidRPr="00873103">
        <w:t>[</w:t>
      </w:r>
    </w:p>
    <w:p w14:paraId="02C93930" w14:textId="77777777" w:rsidR="00873103" w:rsidRPr="00873103" w:rsidRDefault="00873103" w:rsidP="00873103">
      <w:r w:rsidRPr="00873103">
        <w:t>    {</w:t>
      </w:r>
    </w:p>
    <w:p w14:paraId="7CA3AAD8" w14:textId="77777777" w:rsidR="00873103" w:rsidRPr="00873103" w:rsidRDefault="00873103" w:rsidP="00873103">
      <w:r w:rsidRPr="00873103">
        <w:t>        "</w:t>
      </w:r>
      <w:proofErr w:type="spellStart"/>
      <w:r w:rsidRPr="00873103">
        <w:t>F_Name</w:t>
      </w:r>
      <w:proofErr w:type="spellEnd"/>
      <w:r w:rsidRPr="00873103">
        <w:t>": "Ellen",</w:t>
      </w:r>
    </w:p>
    <w:p w14:paraId="2DDE1A75" w14:textId="77777777" w:rsidR="00873103" w:rsidRPr="00873103" w:rsidRDefault="00873103" w:rsidP="00873103">
      <w:r w:rsidRPr="00873103">
        <w:t>        "</w:t>
      </w:r>
      <w:proofErr w:type="spellStart"/>
      <w:r w:rsidRPr="00873103">
        <w:t>L_Name</w:t>
      </w:r>
      <w:proofErr w:type="spellEnd"/>
      <w:r w:rsidRPr="00873103">
        <w:t>": "Ripley",</w:t>
      </w:r>
    </w:p>
    <w:p w14:paraId="3CA9B9F8" w14:textId="77777777" w:rsidR="00873103" w:rsidRPr="00873103" w:rsidRDefault="00873103" w:rsidP="00873103">
      <w:r w:rsidRPr="00873103">
        <w:t>        "</w:t>
      </w:r>
      <w:proofErr w:type="spellStart"/>
      <w:r w:rsidRPr="00873103">
        <w:t>Student_ID</w:t>
      </w:r>
      <w:proofErr w:type="spellEnd"/>
      <w:r w:rsidRPr="00873103">
        <w:t>": 45604,</w:t>
      </w:r>
    </w:p>
    <w:p w14:paraId="5650332A" w14:textId="77777777" w:rsidR="00873103" w:rsidRPr="00873103" w:rsidRDefault="00873103" w:rsidP="00873103">
      <w:r w:rsidRPr="00873103">
        <w:t>        "Email": "eripley@gmail.com"</w:t>
      </w:r>
    </w:p>
    <w:p w14:paraId="5DC7A474" w14:textId="77777777" w:rsidR="00873103" w:rsidRPr="00873103" w:rsidRDefault="00873103" w:rsidP="00873103">
      <w:r w:rsidRPr="00873103">
        <w:t>    },</w:t>
      </w:r>
    </w:p>
    <w:p w14:paraId="4EFCD9F2" w14:textId="77777777" w:rsidR="00873103" w:rsidRPr="00873103" w:rsidRDefault="00873103" w:rsidP="00873103">
      <w:r w:rsidRPr="00873103">
        <w:t>    {</w:t>
      </w:r>
    </w:p>
    <w:p w14:paraId="5541F0A7" w14:textId="77777777" w:rsidR="00873103" w:rsidRPr="00873103" w:rsidRDefault="00873103" w:rsidP="00873103">
      <w:r w:rsidRPr="00873103">
        <w:t>        "</w:t>
      </w:r>
      <w:proofErr w:type="spellStart"/>
      <w:r w:rsidRPr="00873103">
        <w:t>F_Name</w:t>
      </w:r>
      <w:proofErr w:type="spellEnd"/>
      <w:r w:rsidRPr="00873103">
        <w:t>": "Arthur",</w:t>
      </w:r>
    </w:p>
    <w:p w14:paraId="5DBA2B68" w14:textId="77777777" w:rsidR="00873103" w:rsidRPr="00873103" w:rsidRDefault="00873103" w:rsidP="00873103">
      <w:r w:rsidRPr="00873103">
        <w:t>        "</w:t>
      </w:r>
      <w:proofErr w:type="spellStart"/>
      <w:r w:rsidRPr="00873103">
        <w:t>L_Name</w:t>
      </w:r>
      <w:proofErr w:type="spellEnd"/>
      <w:r w:rsidRPr="00873103">
        <w:t>": "Dallas",</w:t>
      </w:r>
    </w:p>
    <w:p w14:paraId="4A200E78" w14:textId="77777777" w:rsidR="00873103" w:rsidRPr="00873103" w:rsidRDefault="00873103" w:rsidP="00873103">
      <w:r w:rsidRPr="00873103">
        <w:t>        "</w:t>
      </w:r>
      <w:proofErr w:type="spellStart"/>
      <w:r w:rsidRPr="00873103">
        <w:t>Student_ID</w:t>
      </w:r>
      <w:proofErr w:type="spellEnd"/>
      <w:r w:rsidRPr="00873103">
        <w:t>": 45605,</w:t>
      </w:r>
    </w:p>
    <w:p w14:paraId="4AD7FBB1" w14:textId="77777777" w:rsidR="00873103" w:rsidRPr="00873103" w:rsidRDefault="00873103" w:rsidP="00873103">
      <w:r w:rsidRPr="00873103">
        <w:t>        "Email": "adallas@gmail.com"</w:t>
      </w:r>
    </w:p>
    <w:p w14:paraId="5ADF96EE" w14:textId="77777777" w:rsidR="00873103" w:rsidRPr="00873103" w:rsidRDefault="00873103" w:rsidP="00873103">
      <w:r w:rsidRPr="00873103">
        <w:t>    },</w:t>
      </w:r>
    </w:p>
    <w:p w14:paraId="4EAE1C4D" w14:textId="77777777" w:rsidR="00873103" w:rsidRPr="00873103" w:rsidRDefault="00873103" w:rsidP="00873103">
      <w:r w:rsidRPr="00873103">
        <w:lastRenderedPageBreak/>
        <w:t>    {</w:t>
      </w:r>
    </w:p>
    <w:p w14:paraId="088088C6" w14:textId="77777777" w:rsidR="00873103" w:rsidRPr="00873103" w:rsidRDefault="00873103" w:rsidP="00873103">
      <w:r w:rsidRPr="00873103">
        <w:t>        "</w:t>
      </w:r>
      <w:proofErr w:type="spellStart"/>
      <w:r w:rsidRPr="00873103">
        <w:t>F_Name</w:t>
      </w:r>
      <w:proofErr w:type="spellEnd"/>
      <w:r w:rsidRPr="00873103">
        <w:t>": "Joan",</w:t>
      </w:r>
    </w:p>
    <w:p w14:paraId="460BBC64" w14:textId="77777777" w:rsidR="00873103" w:rsidRPr="00873103" w:rsidRDefault="00873103" w:rsidP="00873103">
      <w:r w:rsidRPr="00873103">
        <w:t>        "</w:t>
      </w:r>
      <w:proofErr w:type="spellStart"/>
      <w:r w:rsidRPr="00873103">
        <w:t>L_Name</w:t>
      </w:r>
      <w:proofErr w:type="spellEnd"/>
      <w:r w:rsidRPr="00873103">
        <w:t>": "Lambert",</w:t>
      </w:r>
    </w:p>
    <w:p w14:paraId="4B472577" w14:textId="77777777" w:rsidR="00873103" w:rsidRPr="00873103" w:rsidRDefault="00873103" w:rsidP="00873103">
      <w:r w:rsidRPr="00873103">
        <w:t>        "</w:t>
      </w:r>
      <w:proofErr w:type="spellStart"/>
      <w:r w:rsidRPr="00873103">
        <w:t>Student_ID</w:t>
      </w:r>
      <w:proofErr w:type="spellEnd"/>
      <w:r w:rsidRPr="00873103">
        <w:t>": 45714,</w:t>
      </w:r>
    </w:p>
    <w:p w14:paraId="0375179B" w14:textId="77777777" w:rsidR="00873103" w:rsidRPr="00873103" w:rsidRDefault="00873103" w:rsidP="00873103">
      <w:r w:rsidRPr="00873103">
        <w:t>        "Email": "jlambert@gmail.com"</w:t>
      </w:r>
    </w:p>
    <w:p w14:paraId="3E1752D3" w14:textId="77777777" w:rsidR="00873103" w:rsidRPr="00873103" w:rsidRDefault="00873103" w:rsidP="00873103">
      <w:r w:rsidRPr="00873103">
        <w:t>    },</w:t>
      </w:r>
    </w:p>
    <w:p w14:paraId="1FD1475D" w14:textId="77777777" w:rsidR="00873103" w:rsidRPr="00873103" w:rsidRDefault="00873103" w:rsidP="00873103">
      <w:r w:rsidRPr="00873103">
        <w:t>    {</w:t>
      </w:r>
    </w:p>
    <w:p w14:paraId="3AAB850A" w14:textId="77777777" w:rsidR="00873103" w:rsidRPr="00873103" w:rsidRDefault="00873103" w:rsidP="00873103">
      <w:r w:rsidRPr="00873103">
        <w:t>        "</w:t>
      </w:r>
      <w:proofErr w:type="spellStart"/>
      <w:r w:rsidRPr="00873103">
        <w:t>F_Name</w:t>
      </w:r>
      <w:proofErr w:type="spellEnd"/>
      <w:r w:rsidRPr="00873103">
        <w:t>": "Thomas",</w:t>
      </w:r>
    </w:p>
    <w:p w14:paraId="611BAAB2" w14:textId="77777777" w:rsidR="00873103" w:rsidRPr="00873103" w:rsidRDefault="00873103" w:rsidP="00873103">
      <w:r w:rsidRPr="00873103">
        <w:t>        "</w:t>
      </w:r>
      <w:proofErr w:type="spellStart"/>
      <w:r w:rsidRPr="00873103">
        <w:t>L_Name</w:t>
      </w:r>
      <w:proofErr w:type="spellEnd"/>
      <w:r w:rsidRPr="00873103">
        <w:t>": "Kane",</w:t>
      </w:r>
    </w:p>
    <w:p w14:paraId="7D70553D" w14:textId="77777777" w:rsidR="00873103" w:rsidRPr="00873103" w:rsidRDefault="00873103" w:rsidP="00873103">
      <w:r w:rsidRPr="00873103">
        <w:t>        "</w:t>
      </w:r>
      <w:proofErr w:type="spellStart"/>
      <w:r w:rsidRPr="00873103">
        <w:t>Student_ID</w:t>
      </w:r>
      <w:proofErr w:type="spellEnd"/>
      <w:r w:rsidRPr="00873103">
        <w:t>": 68554,</w:t>
      </w:r>
    </w:p>
    <w:p w14:paraId="5982F88C" w14:textId="77777777" w:rsidR="00873103" w:rsidRPr="00873103" w:rsidRDefault="00873103" w:rsidP="00873103">
      <w:r w:rsidRPr="00873103">
        <w:t>        "Email": "tkane@gmail.com"</w:t>
      </w:r>
    </w:p>
    <w:p w14:paraId="10860893" w14:textId="77777777" w:rsidR="00873103" w:rsidRPr="00873103" w:rsidRDefault="00873103" w:rsidP="00873103">
      <w:r w:rsidRPr="00873103">
        <w:t>    },</w:t>
      </w:r>
    </w:p>
    <w:p w14:paraId="0103B098" w14:textId="77777777" w:rsidR="00873103" w:rsidRPr="00873103" w:rsidRDefault="00873103" w:rsidP="00873103">
      <w:r w:rsidRPr="00873103">
        <w:t>]</w:t>
      </w:r>
    </w:p>
    <w:p w14:paraId="238E0CD4" w14:textId="77777777" w:rsidR="00873103" w:rsidRDefault="00873103" w:rsidP="00873103"/>
    <w:p w14:paraId="129CC75A" w14:textId="7A0F847E" w:rsidR="00D4131A" w:rsidRDefault="00D4131A" w:rsidP="009671E0"/>
    <w:p w14:paraId="2169E22C" w14:textId="405AD3A7" w:rsidR="00874288" w:rsidRDefault="00874288" w:rsidP="009671E0"/>
    <w:p w14:paraId="3437E63A" w14:textId="77768D80" w:rsidR="00874288" w:rsidRPr="00123DD7" w:rsidRDefault="00874288" w:rsidP="009671E0"/>
    <w:sectPr w:rsidR="00874288" w:rsidRPr="00123DD7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70A01" w14:textId="77777777" w:rsidR="00D626FD" w:rsidRDefault="00D626FD">
      <w:pPr>
        <w:spacing w:line="240" w:lineRule="auto"/>
      </w:pPr>
      <w:r>
        <w:separator/>
      </w:r>
    </w:p>
    <w:p w14:paraId="32578090" w14:textId="77777777" w:rsidR="00D626FD" w:rsidRDefault="00D626FD"/>
  </w:endnote>
  <w:endnote w:type="continuationSeparator" w:id="0">
    <w:p w14:paraId="2EAF92CC" w14:textId="77777777" w:rsidR="00D626FD" w:rsidRDefault="00D626FD">
      <w:pPr>
        <w:spacing w:line="240" w:lineRule="auto"/>
      </w:pPr>
      <w:r>
        <w:continuationSeparator/>
      </w:r>
    </w:p>
    <w:p w14:paraId="209F5B93" w14:textId="77777777" w:rsidR="00D626FD" w:rsidRDefault="00D626FD"/>
  </w:endnote>
  <w:endnote w:type="continuationNotice" w:id="1">
    <w:p w14:paraId="4B97F627" w14:textId="77777777" w:rsidR="00D626FD" w:rsidRDefault="00D626F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4C02" w14:textId="77777777" w:rsidR="00D626FD" w:rsidRDefault="00D626FD">
      <w:pPr>
        <w:spacing w:line="240" w:lineRule="auto"/>
      </w:pPr>
      <w:r>
        <w:separator/>
      </w:r>
    </w:p>
    <w:p w14:paraId="532DE256" w14:textId="77777777" w:rsidR="00D626FD" w:rsidRDefault="00D626FD"/>
  </w:footnote>
  <w:footnote w:type="continuationSeparator" w:id="0">
    <w:p w14:paraId="11389F3D" w14:textId="77777777" w:rsidR="00D626FD" w:rsidRDefault="00D626FD">
      <w:pPr>
        <w:spacing w:line="240" w:lineRule="auto"/>
      </w:pPr>
      <w:r>
        <w:continuationSeparator/>
      </w:r>
    </w:p>
    <w:p w14:paraId="4441904C" w14:textId="77777777" w:rsidR="00D626FD" w:rsidRDefault="00D626FD"/>
  </w:footnote>
  <w:footnote w:type="continuationNotice" w:id="1">
    <w:p w14:paraId="792938F1" w14:textId="77777777" w:rsidR="00D626FD" w:rsidRDefault="00D626F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47D4F"/>
    <w:rsid w:val="0028014A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804CC"/>
    <w:rsid w:val="00386904"/>
    <w:rsid w:val="003C38ED"/>
    <w:rsid w:val="003C5D52"/>
    <w:rsid w:val="00466597"/>
    <w:rsid w:val="0049417C"/>
    <w:rsid w:val="0050737A"/>
    <w:rsid w:val="005076F0"/>
    <w:rsid w:val="00562889"/>
    <w:rsid w:val="005A1681"/>
    <w:rsid w:val="005C199E"/>
    <w:rsid w:val="0060127C"/>
    <w:rsid w:val="0060548B"/>
    <w:rsid w:val="0061471C"/>
    <w:rsid w:val="00630EBF"/>
    <w:rsid w:val="00643688"/>
    <w:rsid w:val="00664C1A"/>
    <w:rsid w:val="0068410C"/>
    <w:rsid w:val="00685346"/>
    <w:rsid w:val="006B38E4"/>
    <w:rsid w:val="006C399E"/>
    <w:rsid w:val="0070322E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E015B"/>
    <w:rsid w:val="008E333F"/>
    <w:rsid w:val="008F4044"/>
    <w:rsid w:val="00906EF3"/>
    <w:rsid w:val="0091312F"/>
    <w:rsid w:val="00933219"/>
    <w:rsid w:val="0093485A"/>
    <w:rsid w:val="0093760E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E0911"/>
    <w:rsid w:val="00AE5A32"/>
    <w:rsid w:val="00B162C7"/>
    <w:rsid w:val="00B42FD6"/>
    <w:rsid w:val="00B459AA"/>
    <w:rsid w:val="00B71976"/>
    <w:rsid w:val="00B80F07"/>
    <w:rsid w:val="00B863FB"/>
    <w:rsid w:val="00B86440"/>
    <w:rsid w:val="00BA4013"/>
    <w:rsid w:val="00BB0F73"/>
    <w:rsid w:val="00BB2D6F"/>
    <w:rsid w:val="00BC5F44"/>
    <w:rsid w:val="00BE05DB"/>
    <w:rsid w:val="00BF23DF"/>
    <w:rsid w:val="00C00F8F"/>
    <w:rsid w:val="00C01D21"/>
    <w:rsid w:val="00C03068"/>
    <w:rsid w:val="00C11D6E"/>
    <w:rsid w:val="00C31FEF"/>
    <w:rsid w:val="00C5443E"/>
    <w:rsid w:val="00C933D4"/>
    <w:rsid w:val="00CA39A9"/>
    <w:rsid w:val="00CE1771"/>
    <w:rsid w:val="00CE661B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C0E48"/>
    <w:rsid w:val="00DD7A79"/>
    <w:rsid w:val="00E1704D"/>
    <w:rsid w:val="00E31F35"/>
    <w:rsid w:val="00E33482"/>
    <w:rsid w:val="00E41175"/>
    <w:rsid w:val="00E51C40"/>
    <w:rsid w:val="00E67454"/>
    <w:rsid w:val="00E96400"/>
    <w:rsid w:val="00EB7CFC"/>
    <w:rsid w:val="00EC289F"/>
    <w:rsid w:val="00EC646B"/>
    <w:rsid w:val="00EF55C5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13</TotalTime>
  <Pages>4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2026-02-15T20:40:00Z</dcterms:created>
  <dcterms:modified xsi:type="dcterms:W3CDTF">2026-02-15T20:53:00Z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