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15CA3D51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155F05">
        <w:t>7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530AE2F9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D851A1">
        <w:t>Database Development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3B19F1DD" w14:textId="0269807A" w:rsidR="201D26C8" w:rsidRDefault="00155F05" w:rsidP="002C79E6">
      <w:pPr>
        <w:pStyle w:val="Subtitle"/>
      </w:pPr>
      <w:r>
        <w:t>February</w:t>
      </w:r>
      <w:r w:rsidR="00630EBF">
        <w:t xml:space="preserve"> </w:t>
      </w:r>
      <w:r>
        <w:t>6</w:t>
      </w:r>
      <w:r w:rsidR="008B265C">
        <w:t>th</w:t>
      </w:r>
      <w:r w:rsidR="00630EBF">
        <w:t>, 202</w:t>
      </w:r>
      <w:r w:rsidR="008B265C">
        <w:t>5</w:t>
      </w:r>
    </w:p>
    <w:p w14:paraId="6D6083B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AA950C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C8BD72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0F00C9C" w14:textId="77777777" w:rsidR="201D26C8" w:rsidRDefault="201D26C8" w:rsidP="00123DD7">
      <w:pPr>
        <w:pStyle w:val="Title2"/>
        <w:jc w:val="left"/>
        <w:rPr>
          <w:rFonts w:ascii="Calibri" w:eastAsia="Calibri" w:hAnsi="Calibri" w:cs="Calibri"/>
          <w:szCs w:val="22"/>
        </w:rPr>
      </w:pPr>
    </w:p>
    <w:p w14:paraId="54209CC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7112C3C" w14:textId="77777777" w:rsidR="00123DD7" w:rsidRDefault="00123DD7">
      <w:r>
        <w:br w:type="page"/>
      </w:r>
    </w:p>
    <w:p w14:paraId="7DE8370F" w14:textId="24727847" w:rsidR="00A9460B" w:rsidRDefault="00A9460B" w:rsidP="00FB0520">
      <w:pPr>
        <w:ind w:firstLine="0"/>
      </w:pPr>
    </w:p>
    <w:p w14:paraId="154302DB" w14:textId="6442A8BD" w:rsidR="0093485A" w:rsidRDefault="000F3CE5" w:rsidP="009671E0">
      <w:r>
        <w:rPr>
          <w:noProof/>
        </w:rPr>
        <w:drawing>
          <wp:inline distT="0" distB="0" distL="0" distR="0" wp14:anchorId="6C5035C5" wp14:editId="70499044">
            <wp:extent cx="5943600" cy="715010"/>
            <wp:effectExtent l="0" t="0" r="0" b="8890"/>
            <wp:docPr id="14046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DFEE" w14:textId="28B6DF25" w:rsidR="00157830" w:rsidRDefault="00157830" w:rsidP="009671E0">
      <w:r>
        <w:rPr>
          <w:noProof/>
        </w:rPr>
        <w:drawing>
          <wp:inline distT="0" distB="0" distL="0" distR="0" wp14:anchorId="0A9B5819" wp14:editId="0C19337A">
            <wp:extent cx="5943600" cy="1233170"/>
            <wp:effectExtent l="0" t="0" r="0" b="5080"/>
            <wp:docPr id="99053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37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5CB7" w14:textId="03223A23" w:rsidR="00D4131A" w:rsidRDefault="00D4131A" w:rsidP="009671E0">
      <w:pPr>
        <w:rPr>
          <w:noProof/>
        </w:rPr>
      </w:pPr>
      <w:r>
        <w:rPr>
          <w:noProof/>
        </w:rPr>
        <w:drawing>
          <wp:inline distT="0" distB="0" distL="0" distR="0" wp14:anchorId="4DEC9EC3" wp14:editId="6B5DA8D1">
            <wp:extent cx="5943600" cy="1256030"/>
            <wp:effectExtent l="0" t="0" r="0" b="1270"/>
            <wp:docPr id="2112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0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0E7A" w14:textId="21DE39AB" w:rsidR="00D4131A" w:rsidRDefault="00D4131A" w:rsidP="009671E0">
      <w:r>
        <w:rPr>
          <w:noProof/>
        </w:rPr>
        <w:drawing>
          <wp:inline distT="0" distB="0" distL="0" distR="0" wp14:anchorId="65572598" wp14:editId="6D8D5356">
            <wp:extent cx="5943600" cy="1442720"/>
            <wp:effectExtent l="0" t="0" r="0" b="5080"/>
            <wp:docPr id="92367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7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C75A" w14:textId="109300D2" w:rsidR="00D4131A" w:rsidRDefault="00D4131A" w:rsidP="009671E0">
      <w:r>
        <w:rPr>
          <w:noProof/>
        </w:rPr>
        <w:drawing>
          <wp:inline distT="0" distB="0" distL="0" distR="0" wp14:anchorId="72932A1D" wp14:editId="12D2C92D">
            <wp:extent cx="5943600" cy="1971040"/>
            <wp:effectExtent l="0" t="0" r="0" b="0"/>
            <wp:docPr id="131186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9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E22C" w14:textId="0E14793C" w:rsidR="00874288" w:rsidRDefault="00874288" w:rsidP="009671E0">
      <w:r>
        <w:rPr>
          <w:noProof/>
        </w:rPr>
        <w:lastRenderedPageBreak/>
        <w:drawing>
          <wp:inline distT="0" distB="0" distL="0" distR="0" wp14:anchorId="427BAB25" wp14:editId="5A14F832">
            <wp:extent cx="5943600" cy="1276985"/>
            <wp:effectExtent l="0" t="0" r="0" b="0"/>
            <wp:docPr id="9720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9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E63A" w14:textId="0661B27F" w:rsidR="00874288" w:rsidRPr="00123DD7" w:rsidRDefault="00874288" w:rsidP="009671E0">
      <w:r>
        <w:rPr>
          <w:noProof/>
        </w:rPr>
        <w:drawing>
          <wp:inline distT="0" distB="0" distL="0" distR="0" wp14:anchorId="6D09671C" wp14:editId="34785B9D">
            <wp:extent cx="5943600" cy="846455"/>
            <wp:effectExtent l="0" t="0" r="0" b="0"/>
            <wp:docPr id="152692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27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288" w:rsidRPr="00123DD7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B014" w14:textId="77777777" w:rsidR="0028014A" w:rsidRDefault="0028014A">
      <w:pPr>
        <w:spacing w:line="240" w:lineRule="auto"/>
      </w:pPr>
      <w:r>
        <w:separator/>
      </w:r>
    </w:p>
    <w:p w14:paraId="0E21A691" w14:textId="77777777" w:rsidR="0028014A" w:rsidRDefault="0028014A"/>
  </w:endnote>
  <w:endnote w:type="continuationSeparator" w:id="0">
    <w:p w14:paraId="5D2CB27A" w14:textId="77777777" w:rsidR="0028014A" w:rsidRDefault="0028014A">
      <w:pPr>
        <w:spacing w:line="240" w:lineRule="auto"/>
      </w:pPr>
      <w:r>
        <w:continuationSeparator/>
      </w:r>
    </w:p>
    <w:p w14:paraId="16C7D3A8" w14:textId="77777777" w:rsidR="0028014A" w:rsidRDefault="0028014A"/>
  </w:endnote>
  <w:endnote w:type="continuationNotice" w:id="1">
    <w:p w14:paraId="6D867B21" w14:textId="77777777" w:rsidR="0028014A" w:rsidRDefault="0028014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84215" w14:textId="77777777" w:rsidR="0028014A" w:rsidRDefault="0028014A">
      <w:pPr>
        <w:spacing w:line="240" w:lineRule="auto"/>
      </w:pPr>
      <w:r>
        <w:separator/>
      </w:r>
    </w:p>
    <w:p w14:paraId="522BE6F6" w14:textId="77777777" w:rsidR="0028014A" w:rsidRDefault="0028014A"/>
  </w:footnote>
  <w:footnote w:type="continuationSeparator" w:id="0">
    <w:p w14:paraId="65DA1548" w14:textId="77777777" w:rsidR="0028014A" w:rsidRDefault="0028014A">
      <w:pPr>
        <w:spacing w:line="240" w:lineRule="auto"/>
      </w:pPr>
      <w:r>
        <w:continuationSeparator/>
      </w:r>
    </w:p>
    <w:p w14:paraId="7A6F6729" w14:textId="77777777" w:rsidR="0028014A" w:rsidRDefault="0028014A"/>
  </w:footnote>
  <w:footnote w:type="continuationNotice" w:id="1">
    <w:p w14:paraId="7FCF9A61" w14:textId="77777777" w:rsidR="0028014A" w:rsidRDefault="0028014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47D4F"/>
    <w:rsid w:val="0028014A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C38ED"/>
    <w:rsid w:val="003C5D52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B6E8C"/>
    <w:rsid w:val="007E2CF6"/>
    <w:rsid w:val="007F0973"/>
    <w:rsid w:val="00802318"/>
    <w:rsid w:val="00844EC1"/>
    <w:rsid w:val="00862006"/>
    <w:rsid w:val="0087407D"/>
    <w:rsid w:val="00874288"/>
    <w:rsid w:val="0087486E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E0911"/>
    <w:rsid w:val="00AE5A32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5443E"/>
    <w:rsid w:val="00C933D4"/>
    <w:rsid w:val="00CA39A9"/>
    <w:rsid w:val="00CE1771"/>
    <w:rsid w:val="00CE661B"/>
    <w:rsid w:val="00D06390"/>
    <w:rsid w:val="00D230FF"/>
    <w:rsid w:val="00D27DD6"/>
    <w:rsid w:val="00D4131A"/>
    <w:rsid w:val="00D4551B"/>
    <w:rsid w:val="00D620FD"/>
    <w:rsid w:val="00D621B1"/>
    <w:rsid w:val="00D665C0"/>
    <w:rsid w:val="00D75BB7"/>
    <w:rsid w:val="00D851A1"/>
    <w:rsid w:val="00D91044"/>
    <w:rsid w:val="00DC0E48"/>
    <w:rsid w:val="00DD7A79"/>
    <w:rsid w:val="00E1704D"/>
    <w:rsid w:val="00E31F35"/>
    <w:rsid w:val="00E33482"/>
    <w:rsid w:val="00E41175"/>
    <w:rsid w:val="00E51C40"/>
    <w:rsid w:val="00E67454"/>
    <w:rsid w:val="00E96400"/>
    <w:rsid w:val="00EB7CFC"/>
    <w:rsid w:val="00EC646B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40</TotalTime>
  <Pages>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2026-02-07T21:29:00Z</dcterms:created>
  <dcterms:modified xsi:type="dcterms:W3CDTF">2026-02-07T22:08:00Z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